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64C5" w:rsidRDefault="00E764C5" w:rsidP="0041409F">
      <w:bookmarkStart w:id="0" w:name="_GoBack"/>
      <w:bookmarkEnd w:id="0"/>
    </w:p>
    <w:p w:rsidR="00E764C5" w:rsidRDefault="00E764C5" w:rsidP="0041409F"/>
    <w:p w:rsidR="00E764C5" w:rsidRDefault="00E764C5" w:rsidP="0041409F"/>
    <w:p w:rsidR="00E764C5" w:rsidRPr="009135ED" w:rsidRDefault="009A5503" w:rsidP="009135ED">
      <w:pPr>
        <w:widowControl/>
        <w:jc w:val="center"/>
        <w:rPr>
          <w:rFonts w:ascii="SimSun" w:cs="SimSun"/>
          <w:kern w:val="0"/>
          <w:sz w:val="24"/>
        </w:rPr>
      </w:pPr>
      <w:r>
        <w:rPr>
          <w:rFonts w:ascii="SimSun" w:cs="SimSun"/>
          <w:kern w:val="0"/>
          <w:sz w:val="24"/>
        </w:rPr>
        <w:fldChar w:fldCharType="begin"/>
      </w:r>
      <w:r>
        <w:rPr>
          <w:rFonts w:ascii="SimSun" w:cs="SimSun"/>
          <w:kern w:val="0"/>
          <w:sz w:val="24"/>
        </w:rPr>
        <w:instrText xml:space="preserve"> </w:instrText>
      </w:r>
      <w:r>
        <w:rPr>
          <w:rFonts w:ascii="SimSun" w:cs="SimSun"/>
          <w:kern w:val="0"/>
          <w:sz w:val="24"/>
        </w:rPr>
        <w:instrText>INCLUDEPICTURE  "C:\\Min\\min\\AppData\\Roaming\\Tencent\\Users\\59842406\\QQ\\WinTemp\\RichOle\\~5S8G1{$UHMJZEY7(L[E8`I.jpg" \* MERGEFORMATINET</w:instrText>
      </w:r>
      <w:r>
        <w:rPr>
          <w:rFonts w:ascii="SimSun" w:cs="SimSun"/>
          <w:kern w:val="0"/>
          <w:sz w:val="24"/>
        </w:rPr>
        <w:instrText xml:space="preserve"> </w:instrText>
      </w:r>
      <w:r>
        <w:rPr>
          <w:rFonts w:ascii="SimSun" w:cs="SimSun"/>
          <w:kern w:val="0"/>
          <w:sz w:val="24"/>
        </w:rPr>
        <w:fldChar w:fldCharType="separate"/>
      </w:r>
      <w:r>
        <w:rPr>
          <w:rFonts w:ascii="SimSun" w:cs="SimSun"/>
          <w:kern w:val="0"/>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0pt;height:100.5pt">
            <v:imagedata r:id="rId7" r:href="rId8"/>
          </v:shape>
        </w:pict>
      </w:r>
      <w:r>
        <w:rPr>
          <w:rFonts w:ascii="SimSun" w:cs="SimSun"/>
          <w:kern w:val="0"/>
          <w:sz w:val="24"/>
        </w:rPr>
        <w:fldChar w:fldCharType="end"/>
      </w:r>
    </w:p>
    <w:p w:rsidR="00E764C5" w:rsidRDefault="009A5503" w:rsidP="00A9213F">
      <w:r>
        <w:fldChar w:fldCharType="begin"/>
      </w:r>
      <w:r>
        <w:instrText xml:space="preserve"> DATE \@ "MMMM d, yyyy" </w:instrText>
      </w:r>
      <w:r>
        <w:fldChar w:fldCharType="separate"/>
      </w:r>
      <w:r w:rsidR="00423210">
        <w:rPr>
          <w:noProof/>
        </w:rPr>
        <w:t>March 15, 2015</w:t>
      </w:r>
      <w:r>
        <w:rPr>
          <w:noProof/>
        </w:rPr>
        <w:fldChar w:fldCharType="end"/>
      </w:r>
    </w:p>
    <w:p w:rsidR="00E764C5" w:rsidRDefault="00E764C5" w:rsidP="00A9213F"/>
    <w:p w:rsidR="00E764C5" w:rsidRDefault="00E764C5" w:rsidP="00A9213F">
      <w:r w:rsidRPr="00472FA3">
        <w:rPr>
          <w:b/>
        </w:rPr>
        <w:t>To</w:t>
      </w:r>
      <w:r>
        <w:t xml:space="preserve">: Chinese Consulate Visa Office </w:t>
      </w:r>
    </w:p>
    <w:p w:rsidR="00E764C5" w:rsidRDefault="00E764C5" w:rsidP="00423210">
      <w:pPr>
        <w:spacing w:afterLines="50" w:after="144"/>
      </w:pPr>
      <w:r w:rsidRPr="00472FA3">
        <w:rPr>
          <w:b/>
        </w:rPr>
        <w:t>Re</w:t>
      </w:r>
      <w:r>
        <w:t xml:space="preserve">: </w:t>
      </w:r>
      <w:r w:rsidRPr="002160F8">
        <w:t xml:space="preserve">Letter of Invitation for Dr. </w:t>
      </w:r>
      <w:r>
        <w:t>&lt;&lt;</w:t>
      </w:r>
      <w:r w:rsidRPr="004F70D6">
        <w:rPr>
          <w:i/>
          <w:color w:val="FF0000"/>
        </w:rPr>
        <w:t>your name</w:t>
      </w:r>
      <w:r>
        <w:t>&gt;&gt;</w:t>
      </w:r>
    </w:p>
    <w:p w:rsidR="00E764C5" w:rsidRPr="002160F8" w:rsidRDefault="00E764C5" w:rsidP="00423210">
      <w:pPr>
        <w:spacing w:afterLines="50" w:after="144"/>
      </w:pPr>
    </w:p>
    <w:p w:rsidR="00E764C5" w:rsidRDefault="00E764C5" w:rsidP="00423210">
      <w:pPr>
        <w:spacing w:beforeLines="50" w:before="144" w:afterLines="50" w:after="144"/>
      </w:pPr>
      <w:r>
        <w:t>Please be informed that Dr. &lt;&lt;</w:t>
      </w:r>
      <w:r w:rsidRPr="004F70D6">
        <w:rPr>
          <w:i/>
          <w:color w:val="FF0000"/>
        </w:rPr>
        <w:t>your name</w:t>
      </w:r>
      <w:r>
        <w:t>&gt;&gt; is invited to attend an academic conference, the 9th China Summer Workshop on Information Management (</w:t>
      </w:r>
      <w:hyperlink r:id="rId9" w:history="1">
        <w:r w:rsidRPr="001537CF">
          <w:rPr>
            <w:rStyle w:val="Hyperlink"/>
          </w:rPr>
          <w:t>http://2015.cswimworkshop.org/</w:t>
        </w:r>
      </w:hyperlink>
      <w:r>
        <w:t>)</w:t>
      </w:r>
      <w:r w:rsidR="00423210">
        <w:t>,</w:t>
      </w:r>
      <w:r>
        <w:t xml:space="preserve"> which will be held in Hefei, China from June 27 to 28, 2015. This conference is hosted by the </w:t>
      </w:r>
      <w:smartTag w:uri="urn:schemas-microsoft-com:office:smarttags" w:element="place">
        <w:smartTag w:uri="urn:schemas-microsoft-com:office:smarttags" w:element="PlaceType">
          <w:r>
            <w:t>School</w:t>
          </w:r>
        </w:smartTag>
        <w:r>
          <w:t xml:space="preserve"> of </w:t>
        </w:r>
        <w:smartTag w:uri="urn:schemas-microsoft-com:office:smarttags" w:element="PlaceName">
          <w:r>
            <w:t>Management</w:t>
          </w:r>
        </w:smartTag>
      </w:smartTag>
      <w:r>
        <w:t xml:space="preserve"> at </w:t>
      </w:r>
      <w:r w:rsidRPr="003D31E2">
        <w:t>Hefei University of Technology</w:t>
      </w:r>
      <w:r>
        <w:t xml:space="preserve"> (</w:t>
      </w:r>
      <w:hyperlink r:id="rId10" w:history="1">
        <w:r w:rsidRPr="001537CF">
          <w:rPr>
            <w:rStyle w:val="Hyperlink"/>
          </w:rPr>
          <w:t>http://www.hfut.edu.cn</w:t>
        </w:r>
      </w:hyperlink>
      <w:r>
        <w:t xml:space="preserve"> ).</w:t>
      </w:r>
    </w:p>
    <w:p w:rsidR="00E764C5" w:rsidRDefault="00E764C5" w:rsidP="00423210">
      <w:pPr>
        <w:spacing w:afterLines="50" w:after="144"/>
      </w:pPr>
      <w:r>
        <w:t xml:space="preserve">The purpose of </w:t>
      </w:r>
      <w:r w:rsidRPr="004F70D6">
        <w:rPr>
          <w:color w:val="FF0000"/>
        </w:rPr>
        <w:t>her/his</w:t>
      </w:r>
      <w:r>
        <w:t xml:space="preserve"> visit is to attend the conference for the exchange of research ideas and results, and to meet with other Information System academics from around the world. The conference program includes presentation sessions, keynote speeches, and panel discussions.</w:t>
      </w:r>
    </w:p>
    <w:p w:rsidR="00E764C5" w:rsidRPr="0030438F" w:rsidRDefault="00E764C5" w:rsidP="00423210">
      <w:pPr>
        <w:spacing w:afterLines="50" w:after="144"/>
      </w:pPr>
      <w:r w:rsidRPr="0030438F">
        <w:t xml:space="preserve">During </w:t>
      </w:r>
      <w:r w:rsidRPr="004F70D6">
        <w:rPr>
          <w:color w:val="FF0000"/>
        </w:rPr>
        <w:t>her/his</w:t>
      </w:r>
      <w:r w:rsidRPr="0030438F">
        <w:t xml:space="preserve"> stay, all expenses incurred will be borne by </w:t>
      </w:r>
      <w:r w:rsidRPr="004F70D6">
        <w:rPr>
          <w:color w:val="FF0000"/>
        </w:rPr>
        <w:t>herself</w:t>
      </w:r>
      <w:r>
        <w:rPr>
          <w:color w:val="FF0000"/>
        </w:rPr>
        <w:t>/</w:t>
      </w:r>
      <w:r w:rsidRPr="004F70D6">
        <w:rPr>
          <w:color w:val="FF0000"/>
        </w:rPr>
        <w:t>himself</w:t>
      </w:r>
      <w:r w:rsidRPr="0030438F">
        <w:t>.</w:t>
      </w:r>
    </w:p>
    <w:p w:rsidR="00E764C5" w:rsidRDefault="00E764C5" w:rsidP="00423210">
      <w:pPr>
        <w:spacing w:afterLines="50" w:after="144"/>
      </w:pPr>
      <w:r>
        <w:t xml:space="preserve">We would appreciate it if you could kindly grant </w:t>
      </w:r>
      <w:r w:rsidRPr="00D01A1D">
        <w:rPr>
          <w:color w:val="FF0000"/>
        </w:rPr>
        <w:t>her/him</w:t>
      </w:r>
      <w:r>
        <w:t xml:space="preserve"> appropriate business visa so that </w:t>
      </w:r>
      <w:r w:rsidRPr="004F70D6">
        <w:rPr>
          <w:color w:val="FF0000"/>
        </w:rPr>
        <w:t>she/he</w:t>
      </w:r>
      <w:r>
        <w:t xml:space="preserve"> can make the trip. If you need any additional information, please feel free to contact me. </w:t>
      </w:r>
    </w:p>
    <w:p w:rsidR="00E764C5" w:rsidRDefault="00E764C5" w:rsidP="00423210">
      <w:pPr>
        <w:spacing w:afterLines="50" w:after="144"/>
      </w:pPr>
      <w:r>
        <w:t>Thank you for your assistance in this matter.</w:t>
      </w:r>
    </w:p>
    <w:p w:rsidR="00E764C5" w:rsidRDefault="00E764C5" w:rsidP="00A9213F"/>
    <w:p w:rsidR="00E764C5" w:rsidRDefault="00E764C5" w:rsidP="00A9213F">
      <w:r>
        <w:t>Sincerely yours,</w:t>
      </w:r>
    </w:p>
    <w:p w:rsidR="00423210" w:rsidRDefault="00423210" w:rsidP="00A9213F"/>
    <w:p w:rsidR="00423210" w:rsidRDefault="00423210" w:rsidP="00A9213F"/>
    <w:p w:rsidR="00423210" w:rsidRDefault="00423210" w:rsidP="00A9213F"/>
    <w:p w:rsidR="00423210" w:rsidRDefault="00423210" w:rsidP="00A9213F"/>
    <w:p w:rsidR="00423210" w:rsidRDefault="00423210" w:rsidP="00A9213F"/>
    <w:p w:rsidR="00423210" w:rsidRDefault="00423210" w:rsidP="00A9213F"/>
    <w:p w:rsidR="00E764C5" w:rsidRDefault="00E764C5" w:rsidP="00A9213F">
      <w:r>
        <w:t xml:space="preserve">Prof. </w:t>
      </w:r>
      <w:proofErr w:type="spellStart"/>
      <w:r w:rsidRPr="003D31E2">
        <w:t>Changyong</w:t>
      </w:r>
      <w:proofErr w:type="spellEnd"/>
      <w:r w:rsidRPr="003D31E2">
        <w:t xml:space="preserve"> Liang</w:t>
      </w:r>
      <w:r>
        <w:t>, Ph.D.</w:t>
      </w:r>
    </w:p>
    <w:p w:rsidR="00E764C5" w:rsidRDefault="00E764C5" w:rsidP="00EB27CE">
      <w:pPr>
        <w:outlineLvl w:val="0"/>
      </w:pPr>
      <w:r>
        <w:t>Co-Chair, 9th China Summer Workshop on Information Management</w:t>
      </w:r>
    </w:p>
    <w:p w:rsidR="00E764C5" w:rsidRDefault="00E764C5" w:rsidP="00581AA5">
      <w:r>
        <w:t xml:space="preserve">Dean, </w:t>
      </w:r>
      <w:smartTag w:uri="urn:schemas-microsoft-com:office:smarttags" w:element="PlaceType">
        <w:r>
          <w:t>School</w:t>
        </w:r>
      </w:smartTag>
      <w:r>
        <w:t xml:space="preserve"> of </w:t>
      </w:r>
      <w:smartTag w:uri="urn:schemas-microsoft-com:office:smarttags" w:element="PlaceName">
        <w:r>
          <w:t>Management</w:t>
        </w:r>
      </w:smartTag>
      <w:r>
        <w:t xml:space="preserve">, </w:t>
      </w:r>
      <w:smartTag w:uri="urn:schemas-microsoft-com:office:smarttags" w:element="place">
        <w:smartTag w:uri="urn:schemas-microsoft-com:office:smarttags" w:element="PlaceName">
          <w:r w:rsidRPr="003D31E2">
            <w:t>Hefei</w:t>
          </w:r>
        </w:smartTag>
        <w:r w:rsidRPr="003D31E2">
          <w:t xml:space="preserve"> </w:t>
        </w:r>
        <w:smartTag w:uri="urn:schemas-microsoft-com:office:smarttags" w:element="PlaceType">
          <w:r w:rsidRPr="003D31E2">
            <w:t>University</w:t>
          </w:r>
        </w:smartTag>
      </w:smartTag>
      <w:r w:rsidRPr="003D31E2">
        <w:t xml:space="preserve"> of Technology</w:t>
      </w:r>
    </w:p>
    <w:p w:rsidR="00E764C5" w:rsidRDefault="00E764C5" w:rsidP="00581AA5">
      <w:r>
        <w:t xml:space="preserve">Address: </w:t>
      </w:r>
      <w:smartTag w:uri="urn:schemas-microsoft-com:office:smarttags" w:element="address">
        <w:smartTag w:uri="urn:schemas-microsoft-com:office:smarttags" w:element="Street">
          <w:r>
            <w:t xml:space="preserve">193 </w:t>
          </w:r>
          <w:proofErr w:type="spellStart"/>
          <w:r>
            <w:t>Tunxi</w:t>
          </w:r>
          <w:proofErr w:type="spellEnd"/>
          <w:r>
            <w:t xml:space="preserve"> Road</w:t>
          </w:r>
        </w:smartTag>
        <w:r>
          <w:t xml:space="preserve">, </w:t>
        </w:r>
        <w:smartTag w:uri="urn:schemas-microsoft-com:office:smarttags" w:element="City">
          <w:r>
            <w:t>Hefei</w:t>
          </w:r>
        </w:smartTag>
        <w:r>
          <w:t xml:space="preserve">, </w:t>
        </w:r>
        <w:smartTag w:uri="urn:schemas-microsoft-com:office:smarttags" w:element="State">
          <w:r>
            <w:t>Anhui</w:t>
          </w:r>
        </w:smartTag>
      </w:smartTag>
      <w:r>
        <w:t xml:space="preserve"> 230009, </w:t>
      </w:r>
      <w:smartTag w:uri="urn:schemas-microsoft-com:office:smarttags" w:element="place">
        <w:smartTag w:uri="urn:schemas-microsoft-com:office:smarttags" w:element="country-region">
          <w:r>
            <w:t>CHINA</w:t>
          </w:r>
        </w:smartTag>
      </w:smartTag>
      <w:r>
        <w:t>.</w:t>
      </w:r>
    </w:p>
    <w:p w:rsidR="00E764C5" w:rsidRDefault="00E764C5" w:rsidP="00581AA5">
      <w:r>
        <w:t>Email: cyliang@hfut.edu.cn</w:t>
      </w:r>
    </w:p>
    <w:p w:rsidR="00E764C5" w:rsidRPr="002B0990" w:rsidRDefault="00E764C5" w:rsidP="00581AA5">
      <w:pPr>
        <w:rPr>
          <w:i/>
        </w:rPr>
      </w:pPr>
      <w:r>
        <w:t xml:space="preserve">www: </w:t>
      </w:r>
      <w:r w:rsidRPr="002B0990">
        <w:rPr>
          <w:i/>
        </w:rPr>
        <w:t>http://som.hfut.edu.cn/home.php?mod=space&amp;uid=150</w:t>
      </w:r>
    </w:p>
    <w:p w:rsidR="00E764C5" w:rsidRDefault="00E764C5" w:rsidP="00581AA5">
      <w:r>
        <w:t xml:space="preserve">Phone: </w:t>
      </w:r>
      <w:r w:rsidRPr="002B0990">
        <w:t>Tel:86-551-62904965</w:t>
      </w:r>
    </w:p>
    <w:sectPr w:rsidR="00E764C5" w:rsidSect="00A9213F">
      <w:headerReference w:type="even" r:id="rId11"/>
      <w:headerReference w:type="default" r:id="rId12"/>
      <w:footerReference w:type="even" r:id="rId13"/>
      <w:footerReference w:type="default" r:id="rId14"/>
      <w:headerReference w:type="first" r:id="rId15"/>
      <w:footerReference w:type="first" r:id="rId16"/>
      <w:pgSz w:w="11907" w:h="16839" w:code="9"/>
      <w:pgMar w:top="851" w:right="680" w:bottom="567" w:left="851" w:header="851" w:footer="992" w:gutter="0"/>
      <w:cols w:space="425"/>
      <w:docGrid w:type="lines" w:linePitch="28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5503" w:rsidRDefault="009A5503" w:rsidP="00A30BCF">
      <w:r>
        <w:separator/>
      </w:r>
    </w:p>
  </w:endnote>
  <w:endnote w:type="continuationSeparator" w:id="0">
    <w:p w:rsidR="009A5503" w:rsidRDefault="009A5503" w:rsidP="00A30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4C5" w:rsidRDefault="00E764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4C5" w:rsidRDefault="00E764C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4C5" w:rsidRDefault="00E764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5503" w:rsidRDefault="009A5503" w:rsidP="00A30BCF">
      <w:r>
        <w:separator/>
      </w:r>
    </w:p>
  </w:footnote>
  <w:footnote w:type="continuationSeparator" w:id="0">
    <w:p w:rsidR="009A5503" w:rsidRDefault="009A5503" w:rsidP="00A30B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4C5" w:rsidRDefault="00E764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4C5" w:rsidRDefault="00E764C5" w:rsidP="002B0990">
    <w:pPr>
      <w:pStyle w:val="Header"/>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4C5" w:rsidRDefault="00E764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289"/>
  <w:displayHorizontalDrawingGridEvery w:val="0"/>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81AA5"/>
    <w:rsid w:val="00051553"/>
    <w:rsid w:val="00063B50"/>
    <w:rsid w:val="000663F8"/>
    <w:rsid w:val="0007752E"/>
    <w:rsid w:val="000A004D"/>
    <w:rsid w:val="000A353A"/>
    <w:rsid w:val="00104E17"/>
    <w:rsid w:val="00132DCF"/>
    <w:rsid w:val="00137504"/>
    <w:rsid w:val="00150784"/>
    <w:rsid w:val="001537CF"/>
    <w:rsid w:val="00167986"/>
    <w:rsid w:val="00193A6E"/>
    <w:rsid w:val="00206212"/>
    <w:rsid w:val="002160F8"/>
    <w:rsid w:val="0022599B"/>
    <w:rsid w:val="002B0990"/>
    <w:rsid w:val="0030438F"/>
    <w:rsid w:val="00310668"/>
    <w:rsid w:val="00340A22"/>
    <w:rsid w:val="003D31E2"/>
    <w:rsid w:val="003E64A4"/>
    <w:rsid w:val="003F56B8"/>
    <w:rsid w:val="0041409F"/>
    <w:rsid w:val="00423210"/>
    <w:rsid w:val="00472FA3"/>
    <w:rsid w:val="004D0E19"/>
    <w:rsid w:val="004F70D6"/>
    <w:rsid w:val="00581AA5"/>
    <w:rsid w:val="005A239F"/>
    <w:rsid w:val="005E0971"/>
    <w:rsid w:val="0063711E"/>
    <w:rsid w:val="006D0B05"/>
    <w:rsid w:val="006F0B63"/>
    <w:rsid w:val="007601D7"/>
    <w:rsid w:val="00766E9A"/>
    <w:rsid w:val="00776E82"/>
    <w:rsid w:val="0082035D"/>
    <w:rsid w:val="00851E33"/>
    <w:rsid w:val="009135ED"/>
    <w:rsid w:val="009A5018"/>
    <w:rsid w:val="009A5503"/>
    <w:rsid w:val="009B3417"/>
    <w:rsid w:val="009E4E1D"/>
    <w:rsid w:val="00A30BCF"/>
    <w:rsid w:val="00A351F5"/>
    <w:rsid w:val="00A816BE"/>
    <w:rsid w:val="00A850C7"/>
    <w:rsid w:val="00A9213F"/>
    <w:rsid w:val="00BE0E08"/>
    <w:rsid w:val="00D01A1D"/>
    <w:rsid w:val="00D51D22"/>
    <w:rsid w:val="00D701F1"/>
    <w:rsid w:val="00DF1315"/>
    <w:rsid w:val="00E112B7"/>
    <w:rsid w:val="00E3359E"/>
    <w:rsid w:val="00E722B7"/>
    <w:rsid w:val="00E764C5"/>
    <w:rsid w:val="00EB27CE"/>
    <w:rsid w:val="00F3424B"/>
    <w:rsid w:val="00F65271"/>
    <w:rsid w:val="00FC6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address"/>
  <w:smartTagType w:namespaceuri="urn:schemas-microsoft-com:office:smarttags" w:name="State"/>
  <w:smartTagType w:namespaceuri="urn:schemas-microsoft-com:office:smarttags" w:name="Street"/>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504"/>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rsid w:val="00A30BCF"/>
    <w:rPr>
      <w:rFonts w:ascii="SimSun"/>
      <w:sz w:val="18"/>
      <w:szCs w:val="18"/>
    </w:rPr>
  </w:style>
  <w:style w:type="character" w:customStyle="1" w:styleId="DocumentMapChar">
    <w:name w:val="Document Map Char"/>
    <w:link w:val="DocumentMap"/>
    <w:uiPriority w:val="99"/>
    <w:semiHidden/>
    <w:locked/>
    <w:rsid w:val="00A30BCF"/>
    <w:rPr>
      <w:rFonts w:ascii="SimSun"/>
      <w:kern w:val="2"/>
      <w:sz w:val="18"/>
    </w:rPr>
  </w:style>
  <w:style w:type="paragraph" w:styleId="Header">
    <w:name w:val="header"/>
    <w:basedOn w:val="Normal"/>
    <w:link w:val="HeaderChar"/>
    <w:uiPriority w:val="99"/>
    <w:semiHidden/>
    <w:rsid w:val="00A30BC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semiHidden/>
    <w:locked/>
    <w:rsid w:val="00A30BCF"/>
    <w:rPr>
      <w:kern w:val="2"/>
      <w:sz w:val="18"/>
    </w:rPr>
  </w:style>
  <w:style w:type="paragraph" w:styleId="Footer">
    <w:name w:val="footer"/>
    <w:basedOn w:val="Normal"/>
    <w:link w:val="FooterChar"/>
    <w:uiPriority w:val="99"/>
    <w:semiHidden/>
    <w:rsid w:val="00A30BCF"/>
    <w:pPr>
      <w:tabs>
        <w:tab w:val="center" w:pos="4153"/>
        <w:tab w:val="right" w:pos="8306"/>
      </w:tabs>
      <w:snapToGrid w:val="0"/>
      <w:jc w:val="left"/>
    </w:pPr>
    <w:rPr>
      <w:sz w:val="18"/>
      <w:szCs w:val="18"/>
    </w:rPr>
  </w:style>
  <w:style w:type="character" w:customStyle="1" w:styleId="FooterChar">
    <w:name w:val="Footer Char"/>
    <w:link w:val="Footer"/>
    <w:uiPriority w:val="99"/>
    <w:semiHidden/>
    <w:locked/>
    <w:rsid w:val="00A30BCF"/>
    <w:rPr>
      <w:kern w:val="2"/>
      <w:sz w:val="18"/>
    </w:rPr>
  </w:style>
  <w:style w:type="character" w:styleId="Hyperlink">
    <w:name w:val="Hyperlink"/>
    <w:uiPriority w:val="99"/>
    <w:rsid w:val="00340A22"/>
    <w:rPr>
      <w:rFonts w:cs="Times New Roman"/>
      <w:color w:val="0000FF"/>
      <w:u w:val="single"/>
    </w:rPr>
  </w:style>
  <w:style w:type="character" w:styleId="FollowedHyperlink">
    <w:name w:val="FollowedHyperlink"/>
    <w:uiPriority w:val="99"/>
    <w:semiHidden/>
    <w:rsid w:val="003D31E2"/>
    <w:rPr>
      <w:rFonts w:cs="Times New Roman"/>
      <w:color w:val="800080"/>
      <w:u w:val="single"/>
    </w:rPr>
  </w:style>
  <w:style w:type="paragraph" w:styleId="BalloonText">
    <w:name w:val="Balloon Text"/>
    <w:basedOn w:val="Normal"/>
    <w:link w:val="BalloonTextChar"/>
    <w:uiPriority w:val="99"/>
    <w:semiHidden/>
    <w:rsid w:val="009A5018"/>
    <w:rPr>
      <w:rFonts w:ascii="Tahoma" w:hAnsi="Tahoma"/>
      <w:sz w:val="16"/>
      <w:szCs w:val="16"/>
    </w:rPr>
  </w:style>
  <w:style w:type="character" w:customStyle="1" w:styleId="BalloonTextChar">
    <w:name w:val="Balloon Text Char"/>
    <w:link w:val="BalloonText"/>
    <w:uiPriority w:val="99"/>
    <w:semiHidden/>
    <w:locked/>
    <w:rsid w:val="009A5018"/>
    <w:rPr>
      <w:rFonts w:ascii="Tahoma" w:hAnsi="Tahoma"/>
      <w:kern w:val="2"/>
      <w:sz w:val="16"/>
    </w:rPr>
  </w:style>
  <w:style w:type="paragraph" w:styleId="Date">
    <w:name w:val="Date"/>
    <w:basedOn w:val="Normal"/>
    <w:next w:val="Normal"/>
    <w:link w:val="DateChar"/>
    <w:uiPriority w:val="99"/>
    <w:semiHidden/>
    <w:rsid w:val="009A5018"/>
  </w:style>
  <w:style w:type="character" w:customStyle="1" w:styleId="DateChar">
    <w:name w:val="Date Char"/>
    <w:link w:val="Date"/>
    <w:uiPriority w:val="99"/>
    <w:semiHidden/>
    <w:locked/>
    <w:rsid w:val="009A5018"/>
    <w:rPr>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9482112">
      <w:marLeft w:val="0"/>
      <w:marRight w:val="0"/>
      <w:marTop w:val="0"/>
      <w:marBottom w:val="0"/>
      <w:divBdr>
        <w:top w:val="none" w:sz="0" w:space="0" w:color="auto"/>
        <w:left w:val="none" w:sz="0" w:space="0" w:color="auto"/>
        <w:bottom w:val="none" w:sz="0" w:space="0" w:color="auto"/>
        <w:right w:val="none" w:sz="0" w:space="0" w:color="auto"/>
      </w:divBdr>
      <w:divsChild>
        <w:div w:id="1009482116">
          <w:marLeft w:val="0"/>
          <w:marRight w:val="0"/>
          <w:marTop w:val="0"/>
          <w:marBottom w:val="0"/>
          <w:divBdr>
            <w:top w:val="none" w:sz="0" w:space="0" w:color="auto"/>
            <w:left w:val="none" w:sz="0" w:space="0" w:color="auto"/>
            <w:bottom w:val="none" w:sz="0" w:space="0" w:color="auto"/>
            <w:right w:val="none" w:sz="0" w:space="0" w:color="auto"/>
          </w:divBdr>
        </w:div>
      </w:divsChild>
    </w:div>
    <w:div w:id="1009482113">
      <w:marLeft w:val="0"/>
      <w:marRight w:val="0"/>
      <w:marTop w:val="0"/>
      <w:marBottom w:val="0"/>
      <w:divBdr>
        <w:top w:val="none" w:sz="0" w:space="0" w:color="auto"/>
        <w:left w:val="none" w:sz="0" w:space="0" w:color="auto"/>
        <w:bottom w:val="none" w:sz="0" w:space="0" w:color="auto"/>
        <w:right w:val="none" w:sz="0" w:space="0" w:color="auto"/>
      </w:divBdr>
      <w:divsChild>
        <w:div w:id="1009482114">
          <w:marLeft w:val="0"/>
          <w:marRight w:val="0"/>
          <w:marTop w:val="0"/>
          <w:marBottom w:val="0"/>
          <w:divBdr>
            <w:top w:val="none" w:sz="0" w:space="0" w:color="auto"/>
            <w:left w:val="none" w:sz="0" w:space="0" w:color="auto"/>
            <w:bottom w:val="none" w:sz="0" w:space="0" w:color="auto"/>
            <w:right w:val="none" w:sz="0" w:space="0" w:color="auto"/>
          </w:divBdr>
        </w:div>
      </w:divsChild>
    </w:div>
    <w:div w:id="1009482115">
      <w:marLeft w:val="0"/>
      <w:marRight w:val="0"/>
      <w:marTop w:val="0"/>
      <w:marBottom w:val="0"/>
      <w:divBdr>
        <w:top w:val="none" w:sz="0" w:space="0" w:color="auto"/>
        <w:left w:val="none" w:sz="0" w:space="0" w:color="auto"/>
        <w:bottom w:val="none" w:sz="0" w:space="0" w:color="auto"/>
        <w:right w:val="none" w:sz="0" w:space="0" w:color="auto"/>
      </w:divBdr>
    </w:div>
    <w:div w:id="1009482117">
      <w:marLeft w:val="0"/>
      <w:marRight w:val="0"/>
      <w:marTop w:val="0"/>
      <w:marBottom w:val="0"/>
      <w:divBdr>
        <w:top w:val="none" w:sz="0" w:space="0" w:color="auto"/>
        <w:left w:val="none" w:sz="0" w:space="0" w:color="auto"/>
        <w:bottom w:val="none" w:sz="0" w:space="0" w:color="auto"/>
        <w:right w:val="none" w:sz="0" w:space="0" w:color="auto"/>
      </w:divBdr>
      <w:divsChild>
        <w:div w:id="1009482118">
          <w:marLeft w:val="0"/>
          <w:marRight w:val="0"/>
          <w:marTop w:val="0"/>
          <w:marBottom w:val="0"/>
          <w:divBdr>
            <w:top w:val="none" w:sz="0" w:space="0" w:color="auto"/>
            <w:left w:val="none" w:sz="0" w:space="0" w:color="auto"/>
            <w:bottom w:val="none" w:sz="0" w:space="0" w:color="auto"/>
            <w:right w:val="none" w:sz="0" w:space="0" w:color="auto"/>
          </w:divBdr>
        </w:div>
      </w:divsChild>
    </w:div>
    <w:div w:id="1009482120">
      <w:marLeft w:val="0"/>
      <w:marRight w:val="0"/>
      <w:marTop w:val="0"/>
      <w:marBottom w:val="0"/>
      <w:divBdr>
        <w:top w:val="none" w:sz="0" w:space="0" w:color="auto"/>
        <w:left w:val="none" w:sz="0" w:space="0" w:color="auto"/>
        <w:bottom w:val="none" w:sz="0" w:space="0" w:color="auto"/>
        <w:right w:val="none" w:sz="0" w:space="0" w:color="auto"/>
      </w:divBdr>
      <w:divsChild>
        <w:div w:id="10094821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AppData/Roaming/Tencent/Users/59842406/QQ/WinTemp/RichOle/~5S8G1%7b$UHMJZEY7(L%5bE8%60I.jp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hfut.edu.cn" TargetMode="External"/><Relationship Id="rId4" Type="http://schemas.openxmlformats.org/officeDocument/2006/relationships/webSettings" Target="webSettings.xml"/><Relationship Id="rId9" Type="http://schemas.openxmlformats.org/officeDocument/2006/relationships/hyperlink" Target="http://2015.cswimworkshop.org/"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My%20Work\2014\CSWIM\Travel\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3.dot</Template>
  <TotalTime>4</TotalTime>
  <Pages>1</Pages>
  <Words>245</Words>
  <Characters>1399</Characters>
  <Application>Microsoft Office Word</Application>
  <DocSecurity>0</DocSecurity>
  <Lines>11</Lines>
  <Paragraphs>3</Paragraphs>
  <ScaleCrop>false</ScaleCrop>
  <Company>UESTC</Company>
  <LinksUpToDate>false</LinksUpToDate>
  <CharactersWithSpaces>1641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hwa</dc:creator>
  <cp:keywords/>
  <dc:description/>
  <cp:lastModifiedBy>temp</cp:lastModifiedBy>
  <cp:revision>3</cp:revision>
  <cp:lastPrinted>2014-04-18T03:29:00Z</cp:lastPrinted>
  <dcterms:created xsi:type="dcterms:W3CDTF">2015-01-30T04:23:00Z</dcterms:created>
  <dcterms:modified xsi:type="dcterms:W3CDTF">2015-03-15T13:17:00Z</dcterms:modified>
</cp:coreProperties>
</file>